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0334A347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668A16A6" w14:textId="62A74114" w:rsidR="001B2ABD" w:rsidRDefault="00DA5EDC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5788431" wp14:editId="2C570F4B">
                  <wp:extent cx="2139950" cy="272224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2722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5A93CC73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73173210" w14:textId="5327D6EA" w:rsidR="001B2ABD" w:rsidRPr="00681722" w:rsidRDefault="0060030A" w:rsidP="001B2ABD">
            <w:pPr>
              <w:pStyle w:val="Title"/>
              <w:rPr>
                <w:sz w:val="72"/>
                <w:szCs w:val="72"/>
              </w:rPr>
            </w:pPr>
            <w:r w:rsidRPr="00681722">
              <w:rPr>
                <w:sz w:val="72"/>
                <w:szCs w:val="72"/>
              </w:rPr>
              <w:t>nishant</w:t>
            </w:r>
            <w:r w:rsidR="00824064" w:rsidRPr="00681722">
              <w:rPr>
                <w:sz w:val="72"/>
                <w:szCs w:val="72"/>
              </w:rPr>
              <w:t xml:space="preserve"> gulia</w:t>
            </w:r>
          </w:p>
          <w:p w14:paraId="5BE88B4B" w14:textId="23053BC4" w:rsidR="001B2ABD" w:rsidRDefault="001B2ABD" w:rsidP="001B2ABD">
            <w:pPr>
              <w:pStyle w:val="Subtitle"/>
            </w:pPr>
          </w:p>
        </w:tc>
      </w:tr>
      <w:tr w:rsidR="001B2ABD" w14:paraId="354CC8FD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6B0A5537E33249BEAB77F29F75AE0931"/>
              </w:placeholder>
              <w:temporary/>
              <w:showingPlcHdr/>
              <w15:appearance w15:val="hidden"/>
            </w:sdtPr>
            <w:sdtEndPr/>
            <w:sdtContent>
              <w:p w14:paraId="156884E8" w14:textId="61D43B1A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566C39E6" w14:textId="2EE26F6E" w:rsidR="00036450" w:rsidRDefault="00312317" w:rsidP="00312317">
            <w:r>
              <w:t xml:space="preserve">A committed and well-motivated young person who aspires to hold a position where, being a committed </w:t>
            </w:r>
            <w:r w:rsidR="00127E98">
              <w:t>team player,</w:t>
            </w:r>
            <w:r>
              <w:t xml:space="preserve"> he will be able to </w:t>
            </w:r>
            <w:r w:rsidR="00127E98">
              <w:t>interact and</w:t>
            </w:r>
            <w:r>
              <w:t xml:space="preserve"> contribute towards the organization’s growth based on his expertise</w:t>
            </w:r>
            <w:r w:rsidR="00127E98">
              <w:t>, and further his personal capabilities by learning from new exposure within the structured framework of the organization.</w:t>
            </w:r>
          </w:p>
          <w:p w14:paraId="10F60B7E" w14:textId="77777777" w:rsidR="00036450" w:rsidRDefault="00036450" w:rsidP="00036450"/>
          <w:sdt>
            <w:sdtPr>
              <w:id w:val="-1954003311"/>
              <w:placeholder>
                <w:docPart w:val="7FFF9EED2D7549E5B6D3A3C1E8C3026C"/>
              </w:placeholder>
              <w:temporary/>
              <w:showingPlcHdr/>
              <w15:appearance w15:val="hidden"/>
            </w:sdtPr>
            <w:sdtEndPr/>
            <w:sdtContent>
              <w:p w14:paraId="4A239992" w14:textId="410923EF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0B55EFE2B976429D8AFF8F52ACBA5E9F"/>
              </w:placeholder>
              <w:temporary/>
              <w:showingPlcHdr/>
              <w15:appearance w15:val="hidden"/>
            </w:sdtPr>
            <w:sdtEndPr/>
            <w:sdtContent>
              <w:p w14:paraId="52C743BD" w14:textId="2AA8F4AD" w:rsidR="004D3011" w:rsidRDefault="004D3011" w:rsidP="004D3011">
                <w:r w:rsidRPr="004D3011">
                  <w:t>PHONE:</w:t>
                </w:r>
              </w:p>
            </w:sdtContent>
          </w:sdt>
          <w:p w14:paraId="417E915C" w14:textId="4F31A694" w:rsidR="004D3011" w:rsidRDefault="0060030A" w:rsidP="004D3011">
            <w:r>
              <w:t>8006861101</w:t>
            </w:r>
          </w:p>
          <w:p w14:paraId="1BC7E819" w14:textId="77777777" w:rsidR="003062FB" w:rsidRDefault="003062FB" w:rsidP="004D3011"/>
          <w:p w14:paraId="79C1CD89" w14:textId="7B3F87D5" w:rsidR="004D3011" w:rsidRDefault="003062FB" w:rsidP="004D3011">
            <w:r>
              <w:t>ADDRESS:</w:t>
            </w:r>
          </w:p>
          <w:p w14:paraId="4F4AE366" w14:textId="76819C95" w:rsidR="003062FB" w:rsidRDefault="003062FB" w:rsidP="004D3011">
            <w:r>
              <w:t xml:space="preserve">G-55, Varnika Estate, Rohta Road, </w:t>
            </w:r>
          </w:p>
          <w:p w14:paraId="6560F996" w14:textId="2B479500" w:rsidR="003062FB" w:rsidRDefault="003062FB" w:rsidP="004D3011">
            <w:r>
              <w:t>Meerut,</w:t>
            </w:r>
          </w:p>
          <w:p w14:paraId="742BF956" w14:textId="5542E2E4" w:rsidR="003062FB" w:rsidRDefault="003062FB" w:rsidP="004D3011">
            <w:r>
              <w:t>250002</w:t>
            </w:r>
          </w:p>
          <w:p w14:paraId="30692BF7" w14:textId="77777777" w:rsidR="003062FB" w:rsidRDefault="003062FB" w:rsidP="004D3011"/>
          <w:sdt>
            <w:sdtPr>
              <w:id w:val="-240260293"/>
              <w:placeholder>
                <w:docPart w:val="B56B20D9537C4E0F964EFABBBE946FC2"/>
              </w:placeholder>
              <w:temporary/>
              <w:showingPlcHdr/>
              <w15:appearance w15:val="hidden"/>
            </w:sdtPr>
            <w:sdtEndPr/>
            <w:sdtContent>
              <w:p w14:paraId="1AF6EC12" w14:textId="4FCA6D11" w:rsidR="004D3011" w:rsidRDefault="004D3011" w:rsidP="004D3011">
                <w:r w:rsidRPr="004D3011">
                  <w:t>EMAIL:</w:t>
                </w:r>
              </w:p>
            </w:sdtContent>
          </w:sdt>
          <w:p w14:paraId="441230F1" w14:textId="2344BDC3" w:rsidR="003062FB" w:rsidRPr="003062FB" w:rsidRDefault="003B4979" w:rsidP="004D3011">
            <w:pPr>
              <w:rPr>
                <w:rStyle w:val="Hyperlink"/>
                <w:color w:val="auto"/>
                <w:u w:val="none"/>
              </w:rPr>
            </w:pPr>
            <w:hyperlink r:id="rId9" w:history="1">
              <w:r w:rsidRPr="0004314D">
                <w:rPr>
                  <w:rStyle w:val="Hyperlink"/>
                </w:rPr>
                <w:t>nishantchaudhary1101@gmail.com</w:t>
              </w:r>
            </w:hyperlink>
          </w:p>
          <w:sdt>
            <w:sdtPr>
              <w:id w:val="-1444214663"/>
              <w:placeholder>
                <w:docPart w:val="6C9118F15B984F1987562A446E801F7F"/>
              </w:placeholder>
              <w:temporary/>
              <w:showingPlcHdr/>
              <w15:appearance w15:val="hidden"/>
            </w:sdtPr>
            <w:sdtEndPr/>
            <w:sdtContent>
              <w:p w14:paraId="4585BDE2" w14:textId="38FB369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36D25FE4" w14:textId="54C80C6E" w:rsidR="004D3011" w:rsidRDefault="003062FB" w:rsidP="004D3011">
            <w:r>
              <w:t xml:space="preserve">Watching </w:t>
            </w:r>
            <w:r w:rsidR="005D18BD">
              <w:t>series</w:t>
            </w:r>
          </w:p>
          <w:p w14:paraId="3FB59109" w14:textId="4F6928BC" w:rsidR="004D3011" w:rsidRDefault="0060030A" w:rsidP="004D3011">
            <w:r>
              <w:t>photography</w:t>
            </w:r>
          </w:p>
          <w:p w14:paraId="695BD0B5" w14:textId="77777777" w:rsidR="00592B42" w:rsidRDefault="00592B42" w:rsidP="004D3011"/>
          <w:p w14:paraId="32FCE277" w14:textId="77777777" w:rsidR="004D3011" w:rsidRDefault="00EF555A" w:rsidP="00EF555A">
            <w:pPr>
              <w:pStyle w:val="Heading3"/>
            </w:pPr>
            <w:r>
              <w:t xml:space="preserve">LANGUAGES </w:t>
            </w:r>
          </w:p>
          <w:p w14:paraId="791F602D" w14:textId="77777777" w:rsidR="00EF555A" w:rsidRDefault="00EF555A" w:rsidP="00EF555A">
            <w:r>
              <w:t xml:space="preserve">English </w:t>
            </w:r>
          </w:p>
          <w:p w14:paraId="487C0578" w14:textId="4EE330F6" w:rsidR="00EF555A" w:rsidRPr="00EF555A" w:rsidRDefault="00EF555A" w:rsidP="00EF555A">
            <w:r>
              <w:t>Hindi</w:t>
            </w:r>
          </w:p>
        </w:tc>
        <w:tc>
          <w:tcPr>
            <w:tcW w:w="720" w:type="dxa"/>
          </w:tcPr>
          <w:p w14:paraId="58EAA349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3C87076E" w14:textId="451A8A43" w:rsidR="001B2ABD" w:rsidRDefault="00347FD8" w:rsidP="00036450">
            <w:pPr>
              <w:pStyle w:val="Heading2"/>
            </w:pPr>
            <w:r>
              <w:t>Academic Qualification</w:t>
            </w:r>
          </w:p>
          <w:p w14:paraId="2626CF37" w14:textId="263DB193" w:rsidR="00301B03" w:rsidRDefault="00681722" w:rsidP="00B359E4">
            <w:pPr>
              <w:pStyle w:val="Heading4"/>
            </w:pPr>
            <w:r>
              <w:t>Meerut Institute of Technology</w:t>
            </w:r>
          </w:p>
          <w:p w14:paraId="5AABBC98" w14:textId="318C29E4" w:rsidR="00312317" w:rsidRPr="00223A44" w:rsidRDefault="00312317" w:rsidP="00223A44">
            <w:r>
              <w:t>(</w:t>
            </w:r>
            <w:r w:rsidR="00223A44">
              <w:t>2</w:t>
            </w:r>
            <w:r>
              <w:t>0</w:t>
            </w:r>
            <w:r w:rsidR="0060030A">
              <w:t>19-22</w:t>
            </w:r>
            <w:r>
              <w:t>)</w:t>
            </w:r>
          </w:p>
          <w:p w14:paraId="0310FF82" w14:textId="5D2BF283" w:rsidR="00347FD8" w:rsidRDefault="00347FD8" w:rsidP="00301B03">
            <w:r>
              <w:t>Pursu</w:t>
            </w:r>
            <w:r w:rsidR="0060030A">
              <w:t>ing</w:t>
            </w:r>
            <w:r>
              <w:t xml:space="preserve"> Bachelor degree in B</w:t>
            </w:r>
            <w:r w:rsidR="0060030A">
              <w:t>BA</w:t>
            </w:r>
            <w:r>
              <w:t xml:space="preserve"> </w:t>
            </w:r>
          </w:p>
          <w:p w14:paraId="22838EBB" w14:textId="77777777" w:rsidR="00347FD8" w:rsidRPr="00301B03" w:rsidRDefault="00347FD8" w:rsidP="00301B03"/>
          <w:p w14:paraId="3C3AF299" w14:textId="6810745D" w:rsidR="00036450" w:rsidRDefault="00301B03" w:rsidP="00B359E4">
            <w:pPr>
              <w:pStyle w:val="Heading4"/>
            </w:pPr>
            <w:r>
              <w:t>Kendriya Vidyalaya, Meerut</w:t>
            </w:r>
          </w:p>
          <w:p w14:paraId="5A4D0F44" w14:textId="1B1257B9" w:rsidR="00223A44" w:rsidRDefault="00223A44" w:rsidP="00223A44">
            <w:r>
              <w:t>(201</w:t>
            </w:r>
            <w:r w:rsidR="0060030A">
              <w:t>8</w:t>
            </w:r>
            <w:r>
              <w:t>-1</w:t>
            </w:r>
            <w:r w:rsidR="0060030A">
              <w:t>9</w:t>
            </w:r>
            <w:r>
              <w:t>)</w:t>
            </w:r>
          </w:p>
          <w:p w14:paraId="6AFE1F3B" w14:textId="6C87D211" w:rsidR="00223A44" w:rsidRDefault="00223A44" w:rsidP="00223A44">
            <w:r>
              <w:t>Pursued higher education</w:t>
            </w:r>
          </w:p>
          <w:p w14:paraId="567F416F" w14:textId="77777777" w:rsidR="00223A44" w:rsidRPr="00223A44" w:rsidRDefault="00223A44" w:rsidP="00223A44"/>
          <w:p w14:paraId="1A01392C" w14:textId="0A31CEEE" w:rsidR="00223A44" w:rsidRDefault="0060030A" w:rsidP="00223A44">
            <w:pPr>
              <w:pStyle w:val="Heading4"/>
            </w:pPr>
            <w:r>
              <w:t>Kendriya Vidyalaya, Meerut</w:t>
            </w:r>
          </w:p>
          <w:p w14:paraId="354D5441" w14:textId="674A7F45" w:rsidR="00223A44" w:rsidRPr="00223A44" w:rsidRDefault="00223A44" w:rsidP="00223A44">
            <w:r>
              <w:t>(20</w:t>
            </w:r>
            <w:r w:rsidR="00312317">
              <w:t>1</w:t>
            </w:r>
            <w:r w:rsidR="0060030A">
              <w:t>6</w:t>
            </w:r>
            <w:r w:rsidR="00312317">
              <w:t>-1</w:t>
            </w:r>
            <w:r w:rsidR="0060030A">
              <w:t>7</w:t>
            </w:r>
            <w:r w:rsidR="00312317">
              <w:t>)</w:t>
            </w:r>
          </w:p>
          <w:p w14:paraId="3BFAFBF7" w14:textId="318E4577" w:rsidR="00223A44" w:rsidRDefault="00223A44" w:rsidP="00223A44">
            <w:r>
              <w:t xml:space="preserve">Pursued higher secondary education </w:t>
            </w:r>
          </w:p>
          <w:p w14:paraId="26A1084D" w14:textId="77777777" w:rsidR="00223A44" w:rsidRDefault="00223A44" w:rsidP="00223A44"/>
          <w:p w14:paraId="0D117E87" w14:textId="0AC83616" w:rsidR="00301B03" w:rsidRDefault="00301B03" w:rsidP="00036450"/>
          <w:p w14:paraId="28BF5ECD" w14:textId="0D0374B4" w:rsidR="00036450" w:rsidRDefault="00347FD8" w:rsidP="00036450">
            <w:pPr>
              <w:pStyle w:val="Heading2"/>
            </w:pPr>
            <w:r>
              <w:t>Key competenc</w:t>
            </w:r>
            <w:r w:rsidR="00926911">
              <w:t>ies / skills</w:t>
            </w:r>
          </w:p>
          <w:p w14:paraId="50A4A14F" w14:textId="06F67418" w:rsidR="00347FD8" w:rsidRDefault="00926911" w:rsidP="00926911">
            <w:pPr>
              <w:pStyle w:val="Heading4"/>
              <w:numPr>
                <w:ilvl w:val="0"/>
                <w:numId w:val="1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>Excellent verbal and written communication skills.</w:t>
            </w:r>
          </w:p>
          <w:p w14:paraId="37D07AE9" w14:textId="3FACD7F0" w:rsidR="00926911" w:rsidRDefault="00926911" w:rsidP="00926911">
            <w:pPr>
              <w:pStyle w:val="ListParagraph"/>
              <w:numPr>
                <w:ilvl w:val="0"/>
                <w:numId w:val="1"/>
              </w:numPr>
            </w:pPr>
            <w:r>
              <w:t>Flexible and can work under pressure.</w:t>
            </w:r>
          </w:p>
          <w:p w14:paraId="4FB7051D" w14:textId="479EA4C9" w:rsidR="00926911" w:rsidRDefault="00926911" w:rsidP="00926911">
            <w:pPr>
              <w:pStyle w:val="ListParagraph"/>
              <w:numPr>
                <w:ilvl w:val="0"/>
                <w:numId w:val="1"/>
              </w:numPr>
            </w:pPr>
            <w:r>
              <w:t>Fast learner with efficient working.</w:t>
            </w:r>
          </w:p>
          <w:p w14:paraId="2C248FC8" w14:textId="5B45ECDE" w:rsidR="00926911" w:rsidRDefault="00926911" w:rsidP="00926911">
            <w:pPr>
              <w:pStyle w:val="ListParagraph"/>
              <w:numPr>
                <w:ilvl w:val="0"/>
                <w:numId w:val="1"/>
              </w:numPr>
            </w:pPr>
            <w:r>
              <w:t>Working knowledge of MS Office and MS Excel.</w:t>
            </w:r>
          </w:p>
          <w:p w14:paraId="6EB3EE21" w14:textId="3EB61D2D" w:rsidR="004D3011" w:rsidRPr="004D3011" w:rsidRDefault="00036450" w:rsidP="004D3011">
            <w:r w:rsidRPr="004D3011">
              <w:t xml:space="preserve"> </w:t>
            </w:r>
          </w:p>
          <w:p w14:paraId="07C3656C" w14:textId="77777777" w:rsidR="004D3011" w:rsidRDefault="004D3011" w:rsidP="00036450"/>
          <w:p w14:paraId="7AAF68A8" w14:textId="77777777" w:rsidR="00036450" w:rsidRDefault="00C316F1" w:rsidP="00C316F1">
            <w:pPr>
              <w:pStyle w:val="Heading2"/>
            </w:pPr>
            <w:r>
              <w:t>Personal skills</w:t>
            </w:r>
          </w:p>
          <w:p w14:paraId="6EDA25C3" w14:textId="171C29F5" w:rsidR="00C316F1" w:rsidRDefault="00C316F1" w:rsidP="00C316F1">
            <w:pPr>
              <w:pStyle w:val="ListParagraph"/>
              <w:numPr>
                <w:ilvl w:val="0"/>
                <w:numId w:val="4"/>
              </w:numPr>
            </w:pPr>
            <w:r>
              <w:t>Time management</w:t>
            </w:r>
            <w:r w:rsidR="00223A44">
              <w:t>.</w:t>
            </w:r>
          </w:p>
          <w:p w14:paraId="20F1966A" w14:textId="0858D0C7" w:rsidR="00223A44" w:rsidRDefault="00C316F1" w:rsidP="00223A44">
            <w:pPr>
              <w:pStyle w:val="ListParagraph"/>
              <w:numPr>
                <w:ilvl w:val="0"/>
                <w:numId w:val="4"/>
              </w:numPr>
            </w:pPr>
            <w:r>
              <w:t>Prioritizing work</w:t>
            </w:r>
            <w:r w:rsidR="00223A44">
              <w:t>.</w:t>
            </w:r>
          </w:p>
          <w:p w14:paraId="6C14B804" w14:textId="6F243027" w:rsidR="00223A44" w:rsidRPr="00926911" w:rsidRDefault="00223A44" w:rsidP="00223A44">
            <w:pPr>
              <w:pStyle w:val="ListParagraph"/>
              <w:numPr>
                <w:ilvl w:val="0"/>
                <w:numId w:val="4"/>
              </w:numPr>
            </w:pPr>
            <w:r>
              <w:t xml:space="preserve">Self-motivated and works well with team. </w:t>
            </w:r>
          </w:p>
          <w:p w14:paraId="48532A98" w14:textId="77777777" w:rsidR="00C316F1" w:rsidRDefault="00223A44" w:rsidP="00127E98">
            <w:pPr>
              <w:pStyle w:val="ListParagraph"/>
              <w:numPr>
                <w:ilvl w:val="0"/>
                <w:numId w:val="4"/>
              </w:numPr>
            </w:pPr>
            <w:r>
              <w:t>Gives attention to details.</w:t>
            </w:r>
          </w:p>
          <w:p w14:paraId="48181254" w14:textId="77777777" w:rsidR="00127E98" w:rsidRDefault="00127E98" w:rsidP="00127E98"/>
          <w:p w14:paraId="2957EE96" w14:textId="5FA96609" w:rsidR="00127E98" w:rsidRDefault="00EF555A" w:rsidP="005D18BD">
            <w:pPr>
              <w:pStyle w:val="Heading2"/>
            </w:pPr>
            <w:r>
              <w:t>REWARDS AND ACHIEVEMENTS</w:t>
            </w:r>
          </w:p>
          <w:p w14:paraId="7A239EB6" w14:textId="576CA7B7" w:rsidR="00EF555A" w:rsidRDefault="00EF555A" w:rsidP="00EF555A">
            <w:pPr>
              <w:pStyle w:val="ListParagraph"/>
              <w:numPr>
                <w:ilvl w:val="0"/>
                <w:numId w:val="5"/>
              </w:numPr>
            </w:pPr>
            <w:r>
              <w:t>Participant of AIMA Management Fest and AIMA Biz Lab and secured 3</w:t>
            </w:r>
            <w:r w:rsidRPr="00EF555A">
              <w:rPr>
                <w:vertAlign w:val="superscript"/>
              </w:rPr>
              <w:t>rd</w:t>
            </w:r>
            <w:r>
              <w:t xml:space="preserve"> position.</w:t>
            </w:r>
          </w:p>
          <w:p w14:paraId="533363FC" w14:textId="77777777" w:rsidR="005D18BD" w:rsidRDefault="00EF555A" w:rsidP="005D18BD">
            <w:pPr>
              <w:pStyle w:val="ListParagraph"/>
              <w:numPr>
                <w:ilvl w:val="0"/>
                <w:numId w:val="5"/>
              </w:numPr>
            </w:pPr>
            <w:r>
              <w:t>Participated in Commerce Fest.</w:t>
            </w:r>
          </w:p>
          <w:p w14:paraId="7394FA21" w14:textId="3925D506" w:rsidR="00EF555A" w:rsidRPr="005D18BD" w:rsidRDefault="00EF555A" w:rsidP="005D18BD">
            <w:pPr>
              <w:pStyle w:val="ListParagraph"/>
              <w:numPr>
                <w:ilvl w:val="0"/>
                <w:numId w:val="5"/>
              </w:numPr>
            </w:pPr>
            <w:r>
              <w:t xml:space="preserve">Certified in Digital Marketing. </w:t>
            </w:r>
          </w:p>
        </w:tc>
      </w:tr>
    </w:tbl>
    <w:p w14:paraId="5DC75545" w14:textId="77777777" w:rsidR="0043117B" w:rsidRPr="005D18BD" w:rsidRDefault="006636F9" w:rsidP="005D18BD">
      <w:pPr>
        <w:pStyle w:val="Heading3"/>
      </w:pPr>
    </w:p>
    <w:sectPr w:rsidR="0043117B" w:rsidRPr="005D18BD" w:rsidSect="000C45FF">
      <w:head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55296" w14:textId="77777777" w:rsidR="006636F9" w:rsidRDefault="006636F9" w:rsidP="000C45FF">
      <w:r>
        <w:separator/>
      </w:r>
    </w:p>
  </w:endnote>
  <w:endnote w:type="continuationSeparator" w:id="0">
    <w:p w14:paraId="72F6A856" w14:textId="77777777" w:rsidR="006636F9" w:rsidRDefault="006636F9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984C2" w14:textId="77777777" w:rsidR="006636F9" w:rsidRDefault="006636F9" w:rsidP="000C45FF">
      <w:r>
        <w:separator/>
      </w:r>
    </w:p>
  </w:footnote>
  <w:footnote w:type="continuationSeparator" w:id="0">
    <w:p w14:paraId="7AD07413" w14:textId="77777777" w:rsidR="006636F9" w:rsidRDefault="006636F9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E779F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1957601" wp14:editId="3DDCED3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76FB4"/>
    <w:multiLevelType w:val="hybridMultilevel"/>
    <w:tmpl w:val="7D1ADE0C"/>
    <w:lvl w:ilvl="0" w:tplc="40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1" w15:restartNumberingAfterBreak="0">
    <w:nsid w:val="08E14C42"/>
    <w:multiLevelType w:val="hybridMultilevel"/>
    <w:tmpl w:val="6B227B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480051"/>
    <w:multiLevelType w:val="hybridMultilevel"/>
    <w:tmpl w:val="C0364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8332ED"/>
    <w:multiLevelType w:val="hybridMultilevel"/>
    <w:tmpl w:val="B69E3B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0DF626D"/>
    <w:multiLevelType w:val="hybridMultilevel"/>
    <w:tmpl w:val="CC2E99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6767957">
    <w:abstractNumId w:val="0"/>
  </w:num>
  <w:num w:numId="2" w16cid:durableId="71052280">
    <w:abstractNumId w:val="1"/>
  </w:num>
  <w:num w:numId="3" w16cid:durableId="1109466041">
    <w:abstractNumId w:val="3"/>
  </w:num>
  <w:num w:numId="4" w16cid:durableId="718165260">
    <w:abstractNumId w:val="4"/>
  </w:num>
  <w:num w:numId="5" w16cid:durableId="64478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B09"/>
    <w:rsid w:val="00036450"/>
    <w:rsid w:val="00094499"/>
    <w:rsid w:val="000C45FF"/>
    <w:rsid w:val="000E3FD1"/>
    <w:rsid w:val="00112054"/>
    <w:rsid w:val="00127E98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23A44"/>
    <w:rsid w:val="002400EB"/>
    <w:rsid w:val="00256CF7"/>
    <w:rsid w:val="00281FD5"/>
    <w:rsid w:val="00301B03"/>
    <w:rsid w:val="0030481B"/>
    <w:rsid w:val="003062FB"/>
    <w:rsid w:val="00312317"/>
    <w:rsid w:val="003156FC"/>
    <w:rsid w:val="003254B5"/>
    <w:rsid w:val="00347FD8"/>
    <w:rsid w:val="0037121F"/>
    <w:rsid w:val="003910D8"/>
    <w:rsid w:val="003A6B7D"/>
    <w:rsid w:val="003B06CA"/>
    <w:rsid w:val="003B4979"/>
    <w:rsid w:val="004071FC"/>
    <w:rsid w:val="00443396"/>
    <w:rsid w:val="00445947"/>
    <w:rsid w:val="004813B3"/>
    <w:rsid w:val="00496591"/>
    <w:rsid w:val="004C63E4"/>
    <w:rsid w:val="004D3011"/>
    <w:rsid w:val="005262AC"/>
    <w:rsid w:val="00592B42"/>
    <w:rsid w:val="005D18BD"/>
    <w:rsid w:val="005E39D5"/>
    <w:rsid w:val="0060030A"/>
    <w:rsid w:val="00600670"/>
    <w:rsid w:val="0062123A"/>
    <w:rsid w:val="00646E75"/>
    <w:rsid w:val="006636F9"/>
    <w:rsid w:val="006771D0"/>
    <w:rsid w:val="00681722"/>
    <w:rsid w:val="00715FCB"/>
    <w:rsid w:val="00743101"/>
    <w:rsid w:val="00764C9F"/>
    <w:rsid w:val="007775E1"/>
    <w:rsid w:val="007867A0"/>
    <w:rsid w:val="007927F5"/>
    <w:rsid w:val="00802CA0"/>
    <w:rsid w:val="00824064"/>
    <w:rsid w:val="009260CD"/>
    <w:rsid w:val="00926911"/>
    <w:rsid w:val="00940A66"/>
    <w:rsid w:val="00952C25"/>
    <w:rsid w:val="00A2118D"/>
    <w:rsid w:val="00AD0A50"/>
    <w:rsid w:val="00AD76E2"/>
    <w:rsid w:val="00B20152"/>
    <w:rsid w:val="00B359E4"/>
    <w:rsid w:val="00B57D98"/>
    <w:rsid w:val="00B70850"/>
    <w:rsid w:val="00BF3B09"/>
    <w:rsid w:val="00C066B6"/>
    <w:rsid w:val="00C316F1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A5EDC"/>
    <w:rsid w:val="00DD172A"/>
    <w:rsid w:val="00E25A26"/>
    <w:rsid w:val="00E4381A"/>
    <w:rsid w:val="00E55D74"/>
    <w:rsid w:val="00EF555A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1A21D5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926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nishantchaudhary1101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ushi\AppData\Local\Microsoft\Office\16.0\DTS\en-US%7b9B0D3CA3-6A5B-45A9-8773-CF5E41EF05F5%7d\%7bF71D1BF8-1D8E-429F-9915-CAF920BBA845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B0A5537E33249BEAB77F29F75AE09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6C69BE-38CE-4568-9433-99C746DC3256}"/>
      </w:docPartPr>
      <w:docPartBody>
        <w:p w:rsidR="004B6C80" w:rsidRDefault="0049737B">
          <w:pPr>
            <w:pStyle w:val="6B0A5537E33249BEAB77F29F75AE0931"/>
          </w:pPr>
          <w:r w:rsidRPr="00D5459D">
            <w:t>Profile</w:t>
          </w:r>
        </w:p>
      </w:docPartBody>
    </w:docPart>
    <w:docPart>
      <w:docPartPr>
        <w:name w:val="7FFF9EED2D7549E5B6D3A3C1E8C302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EDB4C0-0C43-4BC4-82E2-DDB09DFE057D}"/>
      </w:docPartPr>
      <w:docPartBody>
        <w:p w:rsidR="004B6C80" w:rsidRDefault="0049737B">
          <w:pPr>
            <w:pStyle w:val="7FFF9EED2D7549E5B6D3A3C1E8C3026C"/>
          </w:pPr>
          <w:r w:rsidRPr="00CB0055">
            <w:t>Contact</w:t>
          </w:r>
        </w:p>
      </w:docPartBody>
    </w:docPart>
    <w:docPart>
      <w:docPartPr>
        <w:name w:val="0B55EFE2B976429D8AFF8F52ACBA5E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BCC357-22AD-4B6F-B972-873F371C1897}"/>
      </w:docPartPr>
      <w:docPartBody>
        <w:p w:rsidR="004B6C80" w:rsidRDefault="0049737B">
          <w:pPr>
            <w:pStyle w:val="0B55EFE2B976429D8AFF8F52ACBA5E9F"/>
          </w:pPr>
          <w:r w:rsidRPr="004D3011">
            <w:t>PHONE:</w:t>
          </w:r>
        </w:p>
      </w:docPartBody>
    </w:docPart>
    <w:docPart>
      <w:docPartPr>
        <w:name w:val="B56B20D9537C4E0F964EFABBBE946F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717491-C47E-4BA6-8FFA-80D3BEB477E4}"/>
      </w:docPartPr>
      <w:docPartBody>
        <w:p w:rsidR="004B6C80" w:rsidRDefault="0049737B">
          <w:pPr>
            <w:pStyle w:val="B56B20D9537C4E0F964EFABBBE946FC2"/>
          </w:pPr>
          <w:r w:rsidRPr="004D3011">
            <w:t>EMAIL:</w:t>
          </w:r>
        </w:p>
      </w:docPartBody>
    </w:docPart>
    <w:docPart>
      <w:docPartPr>
        <w:name w:val="6C9118F15B984F1987562A446E801F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DDD478-C23B-48DE-A1DB-1C1EFBE5246D}"/>
      </w:docPartPr>
      <w:docPartBody>
        <w:p w:rsidR="004B6C80" w:rsidRDefault="0049737B">
          <w:pPr>
            <w:pStyle w:val="6C9118F15B984F1987562A446E801F7F"/>
          </w:pPr>
          <w:r w:rsidRPr="00CB0055">
            <w:t>Hobbies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37B"/>
    <w:rsid w:val="0049737B"/>
    <w:rsid w:val="004B6C80"/>
    <w:rsid w:val="006E34AD"/>
    <w:rsid w:val="00A3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B0A5537E33249BEAB77F29F75AE0931">
    <w:name w:val="6B0A5537E33249BEAB77F29F75AE0931"/>
  </w:style>
  <w:style w:type="paragraph" w:customStyle="1" w:styleId="7FFF9EED2D7549E5B6D3A3C1E8C3026C">
    <w:name w:val="7FFF9EED2D7549E5B6D3A3C1E8C3026C"/>
  </w:style>
  <w:style w:type="paragraph" w:customStyle="1" w:styleId="0B55EFE2B976429D8AFF8F52ACBA5E9F">
    <w:name w:val="0B55EFE2B976429D8AFF8F52ACBA5E9F"/>
  </w:style>
  <w:style w:type="paragraph" w:customStyle="1" w:styleId="B56B20D9537C4E0F964EFABBBE946FC2">
    <w:name w:val="B56B20D9537C4E0F964EFABBBE946FC2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6C9118F15B984F1987562A446E801F7F">
    <w:name w:val="6C9118F15B984F1987562A446E801F7F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{F71D1BF8-1D8E-429F-9915-CAF920BBA845}tf00546271_win32</Template>
  <TotalTime>0</TotalTime>
  <Pages>1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2022-04-29T05:23:00Z</dcterms:created>
  <dcterms:modified xsi:type="dcterms:W3CDTF">2022-07-06T11:42:00Z</dcterms:modified>
</cp:coreProperties>
</file>